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82011D" w14:textId="4C690A71" w:rsidR="00676C91" w:rsidRDefault="00CA6E7B">
      <w:pPr>
        <w:pStyle w:val="Title"/>
      </w:pPr>
      <w:r>
        <w:t>Readme</w:t>
      </w:r>
    </w:p>
    <w:p w14:paraId="4A719A17" w14:textId="77777777" w:rsidR="00676C91" w:rsidRDefault="004F5BEE">
      <w:pPr>
        <w:pStyle w:val="Heading1"/>
      </w:pPr>
      <w:r>
        <w:t>Server</w:t>
      </w:r>
    </w:p>
    <w:p w14:paraId="0331350F" w14:textId="77777777" w:rsidR="00676C91" w:rsidRDefault="004F5BEE">
      <w:r>
        <w:t xml:space="preserve">I have used </w:t>
      </w:r>
      <w:r w:rsidR="00D8351A">
        <w:t>Perfect-Swift-Server for the backend</w:t>
      </w:r>
      <w:r w:rsidR="009475B7">
        <w:t>, and MySQL for Database. There are the following prerequisites.</w:t>
      </w:r>
    </w:p>
    <w:p w14:paraId="11CD259E" w14:textId="77777777" w:rsidR="009475B7" w:rsidRDefault="009475B7" w:rsidP="009475B7">
      <w:pPr>
        <w:pStyle w:val="ListParagraph"/>
        <w:numPr>
          <w:ilvl w:val="0"/>
          <w:numId w:val="2"/>
        </w:numPr>
      </w:pPr>
      <w:r>
        <w:t xml:space="preserve">Swift 3.0.2 and </w:t>
      </w:r>
      <w:proofErr w:type="spellStart"/>
      <w:r>
        <w:t>Xcode</w:t>
      </w:r>
      <w:proofErr w:type="spellEnd"/>
      <w:r>
        <w:t xml:space="preserve"> 8 to upper.</w:t>
      </w:r>
    </w:p>
    <w:p w14:paraId="0628D57A" w14:textId="77777777" w:rsidR="009475B7" w:rsidRDefault="009475B7" w:rsidP="009475B7">
      <w:pPr>
        <w:pStyle w:val="ListParagraph"/>
        <w:numPr>
          <w:ilvl w:val="0"/>
          <w:numId w:val="2"/>
        </w:numPr>
      </w:pPr>
      <w:r>
        <w:t>MySQL 5.7 to upper</w:t>
      </w:r>
    </w:p>
    <w:p w14:paraId="679260D7" w14:textId="77777777" w:rsidR="009475B7" w:rsidRDefault="009475B7" w:rsidP="009475B7">
      <w:pPr>
        <w:pStyle w:val="ListParagraph"/>
        <w:numPr>
          <w:ilvl w:val="0"/>
          <w:numId w:val="2"/>
        </w:numPr>
      </w:pPr>
      <w:proofErr w:type="spellStart"/>
      <w:r>
        <w:t>macOS</w:t>
      </w:r>
      <w:proofErr w:type="spellEnd"/>
      <w:r>
        <w:t xml:space="preserve"> 10.12 to upper</w:t>
      </w:r>
    </w:p>
    <w:p w14:paraId="759A08CB" w14:textId="77777777" w:rsidR="006D28B5" w:rsidRDefault="006D28B5" w:rsidP="006D28B5">
      <w:r>
        <w:t>Follow the following instructions to setup the server.</w:t>
      </w:r>
    </w:p>
    <w:p w14:paraId="31505B25" w14:textId="6F98352E" w:rsidR="00676C91" w:rsidRDefault="001E2694">
      <w:pPr>
        <w:pStyle w:val="Heading2"/>
      </w:pPr>
      <w:r>
        <w:t>Setup Homebrew.</w:t>
      </w:r>
    </w:p>
    <w:p w14:paraId="6C242913" w14:textId="6235EA44" w:rsidR="001E2694" w:rsidRDefault="009D7D85" w:rsidP="001E2694">
      <w:pPr>
        <w:pStyle w:val="Heading3"/>
      </w:pPr>
      <w:r>
        <w:t xml:space="preserve">Install and setup Homebrew if you don’t have already on your MAC. Go to and follow the instructions at </w:t>
      </w:r>
      <w:hyperlink r:id="rId7" w:history="1">
        <w:r w:rsidRPr="0080493B">
          <w:rPr>
            <w:rStyle w:val="Hyperlink"/>
          </w:rPr>
          <w:t>https://brew.sh/</w:t>
        </w:r>
      </w:hyperlink>
      <w:r>
        <w:t xml:space="preserve"> it set it up.</w:t>
      </w:r>
    </w:p>
    <w:p w14:paraId="1798730B" w14:textId="756504B5" w:rsidR="00676C91" w:rsidRDefault="00A91C2E" w:rsidP="00A91C2E">
      <w:pPr>
        <w:pStyle w:val="Heading2"/>
      </w:pPr>
      <w:r>
        <w:t>Setup MySQL</w:t>
      </w:r>
    </w:p>
    <w:p w14:paraId="35336F4C" w14:textId="77777777" w:rsidR="00362EB3" w:rsidRDefault="00A91C2E" w:rsidP="00A91C2E">
      <w:r>
        <w:t xml:space="preserve">If you don’t have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setted</w:t>
      </w:r>
      <w:proofErr w:type="spellEnd"/>
      <w:r>
        <w:t xml:space="preserve"> up on your mac via Brew/Homebrew then follow this section. Note that, you need to install MySQL via </w:t>
      </w:r>
      <w:r w:rsidRPr="00A91C2E">
        <w:rPr>
          <w:b/>
          <w:bCs/>
        </w:rPr>
        <w:t>Brew</w:t>
      </w:r>
      <w:r>
        <w:t xml:space="preserve"> only, not via MAMP or XAMPP. </w:t>
      </w:r>
    </w:p>
    <w:p w14:paraId="5487B62F" w14:textId="070D6A73" w:rsidR="00A91C2E" w:rsidRDefault="00A91C2E" w:rsidP="00A91C2E">
      <w:r>
        <w:t xml:space="preserve">If you have already MySQL </w:t>
      </w:r>
      <w:proofErr w:type="spellStart"/>
      <w:r>
        <w:t>setted</w:t>
      </w:r>
      <w:proofErr w:type="spellEnd"/>
      <w:r>
        <w:t xml:space="preserve"> up via MAMP or XAMPP or MySQL installer then</w:t>
      </w:r>
      <w:r w:rsidR="00E875EB">
        <w:t xml:space="preserve"> probably </w:t>
      </w:r>
      <w:proofErr w:type="spellStart"/>
      <w:r w:rsidR="00E875EB">
        <w:t>Homwbrew</w:t>
      </w:r>
      <w:proofErr w:type="spellEnd"/>
      <w:r w:rsidR="00E875EB">
        <w:t xml:space="preserve"> version of MySQL</w:t>
      </w:r>
      <w:r>
        <w:t xml:space="preserve"> it won’t work.</w:t>
      </w:r>
      <w:r w:rsidR="00E875EB">
        <w:t xml:space="preserve"> Because Homebrew version of MySQL may get confused with </w:t>
      </w:r>
      <w:proofErr w:type="gramStart"/>
      <w:r w:rsidR="00E875EB">
        <w:t>other</w:t>
      </w:r>
      <w:proofErr w:type="gramEnd"/>
      <w:r w:rsidR="00E875EB">
        <w:t xml:space="preserve"> instance of MySQL.</w:t>
      </w:r>
      <w:r>
        <w:t xml:space="preserve"> </w:t>
      </w:r>
      <w:r w:rsidR="00362EB3">
        <w:t xml:space="preserve"> In that case please take a backup of your database and remove all of the instances and installations of My SQL. Because </w:t>
      </w:r>
      <w:proofErr w:type="spellStart"/>
      <w:r w:rsidR="00362EB3">
        <w:t>homebres</w:t>
      </w:r>
      <w:proofErr w:type="spellEnd"/>
      <w:r w:rsidR="00362EB3">
        <w:t xml:space="preserve"> </w:t>
      </w:r>
      <w:proofErr w:type="spellStart"/>
      <w:r w:rsidR="00362EB3">
        <w:t>mysql</w:t>
      </w:r>
      <w:proofErr w:type="spellEnd"/>
      <w:r w:rsidR="00362EB3">
        <w:t xml:space="preserve"> server get confused and won’t work.</w:t>
      </w:r>
    </w:p>
    <w:p w14:paraId="51389B26" w14:textId="7FFE731F" w:rsidR="00CC1530" w:rsidRDefault="00362EB3" w:rsidP="00A91C2E">
      <w:r>
        <w:t>Follow the instructions t</w:t>
      </w:r>
      <w:r w:rsidR="00CC1530">
        <w:t>o create a fresh setup of MySQL</w:t>
      </w:r>
      <w:r>
        <w:t xml:space="preserve"> via homebre</w:t>
      </w:r>
      <w:r w:rsidR="00CC1530">
        <w:t>w</w:t>
      </w:r>
      <w:r>
        <w:t>s.</w:t>
      </w:r>
      <w:r w:rsidR="00CC1530">
        <w:t xml:space="preserve"> </w:t>
      </w:r>
      <w:proofErr w:type="gramStart"/>
      <w:r w:rsidR="00CC1530">
        <w:t>Also</w:t>
      </w:r>
      <w:proofErr w:type="gramEnd"/>
      <w:r w:rsidR="00CC1530">
        <w:t xml:space="preserve"> you can check this link &gt;&gt; </w:t>
      </w:r>
      <w:hyperlink r:id="rId8" w:history="1">
        <w:r w:rsidR="00CC1530" w:rsidRPr="0080493B">
          <w:rPr>
            <w:rStyle w:val="Hyperlink"/>
          </w:rPr>
          <w:t>http://stackoverflow.com/a/38687225/2089253</w:t>
        </w:r>
      </w:hyperlink>
    </w:p>
    <w:p w14:paraId="6A990040" w14:textId="5F935A7B" w:rsidR="00DA53D5" w:rsidRDefault="000F0A8D" w:rsidP="00CC1530">
      <w:r>
        <w:t xml:space="preserve"> </w:t>
      </w:r>
    </w:p>
    <w:p w14:paraId="6EA84AD1" w14:textId="407466DF" w:rsidR="00DA53D5" w:rsidRDefault="00E0766B" w:rsidP="00DA53D5">
      <w:pPr>
        <w:pStyle w:val="Heading3"/>
      </w:pPr>
      <w:r>
        <w:t>Remove previous MySQL installations completely.  Enter the following commands on your terminal.</w:t>
      </w:r>
    </w:p>
    <w:p w14:paraId="16CC1D3C" w14:textId="77777777" w:rsidR="006C5A6C" w:rsidRDefault="006C5A6C" w:rsidP="006C5A6C">
      <w:proofErr w:type="spellStart"/>
      <w:r>
        <w:t>killall</w:t>
      </w:r>
      <w:proofErr w:type="spellEnd"/>
      <w:r>
        <w:t xml:space="preserve"> -u username</w:t>
      </w:r>
    </w:p>
    <w:p w14:paraId="2F8A5074" w14:textId="77777777" w:rsidR="006C5A6C" w:rsidRDefault="006C5A6C" w:rsidP="006C5A6C">
      <w:r>
        <w:t xml:space="preserve">brew remove </w:t>
      </w:r>
      <w:proofErr w:type="spellStart"/>
      <w:r>
        <w:t>mysql</w:t>
      </w:r>
      <w:proofErr w:type="spellEnd"/>
    </w:p>
    <w:p w14:paraId="683D3AD2" w14:textId="77777777" w:rsidR="006C5A6C" w:rsidRDefault="006C5A6C" w:rsidP="006C5A6C">
      <w:r>
        <w:t>brew cleanup</w:t>
      </w:r>
    </w:p>
    <w:p w14:paraId="10066B79" w14:textId="77777777" w:rsidR="006C5A6C" w:rsidRDefault="006C5A6C" w:rsidP="006C5A6C">
      <w:proofErr w:type="spellStart"/>
      <w:r>
        <w:t>sudo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mysql</w:t>
      </w:r>
      <w:proofErr w:type="spellEnd"/>
    </w:p>
    <w:p w14:paraId="6155CAFC" w14:textId="77777777" w:rsidR="006C5A6C" w:rsidRDefault="006C5A6C" w:rsidP="006C5A6C">
      <w:proofErr w:type="spellStart"/>
      <w:r>
        <w:t>sudo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-</w:t>
      </w:r>
      <w:proofErr w:type="spellStart"/>
      <w:r>
        <w:t>rf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var</w:t>
      </w:r>
      <w:proofErr w:type="spellEnd"/>
      <w:r>
        <w:t>/</w:t>
      </w:r>
      <w:proofErr w:type="spellStart"/>
      <w:r>
        <w:t>mysql</w:t>
      </w:r>
      <w:proofErr w:type="spellEnd"/>
    </w:p>
    <w:p w14:paraId="33591112" w14:textId="77777777" w:rsidR="006C5A6C" w:rsidRDefault="006C5A6C" w:rsidP="006C5A6C">
      <w:proofErr w:type="spellStart"/>
      <w:r>
        <w:t>sudo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-</w:t>
      </w:r>
      <w:proofErr w:type="spellStart"/>
      <w:r>
        <w:t>rf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mysql</w:t>
      </w:r>
      <w:proofErr w:type="spellEnd"/>
      <w:r>
        <w:t>*</w:t>
      </w:r>
    </w:p>
    <w:p w14:paraId="7AF0AC1D" w14:textId="77777777" w:rsidR="006C5A6C" w:rsidRDefault="006C5A6C" w:rsidP="006C5A6C">
      <w:proofErr w:type="spellStart"/>
      <w:r>
        <w:t>sudo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~/Library/</w:t>
      </w:r>
      <w:proofErr w:type="spellStart"/>
      <w:r>
        <w:t>LaunchAgents</w:t>
      </w:r>
      <w:proofErr w:type="spellEnd"/>
      <w:r>
        <w:t>/</w:t>
      </w:r>
      <w:proofErr w:type="spellStart"/>
      <w:r>
        <w:t>homebrew.mxcl.mysql.plist</w:t>
      </w:r>
      <w:proofErr w:type="spellEnd"/>
    </w:p>
    <w:p w14:paraId="7E07C6CC" w14:textId="77777777" w:rsidR="006C5A6C" w:rsidRDefault="006C5A6C" w:rsidP="006C5A6C">
      <w:proofErr w:type="spellStart"/>
      <w:r>
        <w:t>sudo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-</w:t>
      </w:r>
      <w:proofErr w:type="spellStart"/>
      <w:r>
        <w:t>rf</w:t>
      </w:r>
      <w:proofErr w:type="spellEnd"/>
      <w:r>
        <w:t xml:space="preserve"> /Library/</w:t>
      </w:r>
      <w:proofErr w:type="spellStart"/>
      <w:r>
        <w:t>StartupItems</w:t>
      </w:r>
      <w:proofErr w:type="spellEnd"/>
      <w:r>
        <w:t>/</w:t>
      </w:r>
      <w:proofErr w:type="spellStart"/>
      <w:r>
        <w:t>MySQLCOM</w:t>
      </w:r>
      <w:proofErr w:type="spellEnd"/>
    </w:p>
    <w:p w14:paraId="0B628077" w14:textId="77777777" w:rsidR="006C5A6C" w:rsidRDefault="006C5A6C" w:rsidP="006C5A6C">
      <w:proofErr w:type="spellStart"/>
      <w:r>
        <w:lastRenderedPageBreak/>
        <w:t>sudo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-</w:t>
      </w:r>
      <w:proofErr w:type="spellStart"/>
      <w:r>
        <w:t>rf</w:t>
      </w:r>
      <w:proofErr w:type="spellEnd"/>
      <w:r>
        <w:t xml:space="preserve"> /Library/</w:t>
      </w:r>
      <w:proofErr w:type="spellStart"/>
      <w:r>
        <w:t>PreferencePanes</w:t>
      </w:r>
      <w:proofErr w:type="spellEnd"/>
      <w:r>
        <w:t>/My*</w:t>
      </w:r>
    </w:p>
    <w:p w14:paraId="5CE70E8D" w14:textId="77777777" w:rsidR="006C5A6C" w:rsidRDefault="006C5A6C" w:rsidP="006C5A6C">
      <w:proofErr w:type="spellStart"/>
      <w:r>
        <w:t>launchctl</w:t>
      </w:r>
      <w:proofErr w:type="spellEnd"/>
      <w:r>
        <w:t xml:space="preserve"> unload -w ~/Library/</w:t>
      </w:r>
      <w:proofErr w:type="spellStart"/>
      <w:r>
        <w:t>LaunchAgents</w:t>
      </w:r>
      <w:proofErr w:type="spellEnd"/>
      <w:r>
        <w:t>/</w:t>
      </w:r>
      <w:proofErr w:type="spellStart"/>
      <w:r>
        <w:t>homebrew.mxcl.mysql.plist</w:t>
      </w:r>
      <w:proofErr w:type="spellEnd"/>
    </w:p>
    <w:p w14:paraId="27260F57" w14:textId="77777777" w:rsidR="006C5A6C" w:rsidRDefault="006C5A6C" w:rsidP="006C5A6C">
      <w:proofErr w:type="spellStart"/>
      <w:r>
        <w:t>rm</w:t>
      </w:r>
      <w:proofErr w:type="spellEnd"/>
      <w:r>
        <w:t xml:space="preserve"> -</w:t>
      </w:r>
      <w:proofErr w:type="spellStart"/>
      <w:r>
        <w:t>rf</w:t>
      </w:r>
      <w:proofErr w:type="spellEnd"/>
      <w:r>
        <w:t xml:space="preserve"> ~/Library/</w:t>
      </w:r>
      <w:proofErr w:type="spellStart"/>
      <w:r>
        <w:t>PreferencePanes</w:t>
      </w:r>
      <w:proofErr w:type="spellEnd"/>
      <w:r>
        <w:t>/My*</w:t>
      </w:r>
    </w:p>
    <w:p w14:paraId="7A274775" w14:textId="77777777" w:rsidR="006C5A6C" w:rsidRDefault="006C5A6C" w:rsidP="006C5A6C">
      <w:proofErr w:type="spellStart"/>
      <w:r>
        <w:t>sudo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-</w:t>
      </w:r>
      <w:proofErr w:type="spellStart"/>
      <w:r>
        <w:t>rf</w:t>
      </w:r>
      <w:proofErr w:type="spellEnd"/>
      <w:r>
        <w:t xml:space="preserve"> /Library/Receipts/</w:t>
      </w:r>
      <w:proofErr w:type="spellStart"/>
      <w:r>
        <w:t>mysql</w:t>
      </w:r>
      <w:proofErr w:type="spellEnd"/>
      <w:r>
        <w:t>*</w:t>
      </w:r>
    </w:p>
    <w:p w14:paraId="4FED3EF3" w14:textId="77777777" w:rsidR="006C5A6C" w:rsidRDefault="006C5A6C" w:rsidP="006C5A6C">
      <w:proofErr w:type="spellStart"/>
      <w:r>
        <w:t>sudo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-</w:t>
      </w:r>
      <w:proofErr w:type="spellStart"/>
      <w:r>
        <w:t>rf</w:t>
      </w:r>
      <w:proofErr w:type="spellEnd"/>
      <w:r>
        <w:t xml:space="preserve"> /Library/Receipts/MySQL* </w:t>
      </w:r>
    </w:p>
    <w:p w14:paraId="5B94DC66" w14:textId="77777777" w:rsidR="006C5A6C" w:rsidRDefault="006C5A6C" w:rsidP="006C5A6C">
      <w:proofErr w:type="spellStart"/>
      <w:r>
        <w:t>sudo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-</w:t>
      </w:r>
      <w:proofErr w:type="spellStart"/>
      <w:r>
        <w:t>rf</w:t>
      </w:r>
      <w:proofErr w:type="spellEnd"/>
      <w:r>
        <w:t xml:space="preserve"> /private/</w:t>
      </w:r>
      <w:proofErr w:type="spellStart"/>
      <w:r>
        <w:t>var</w:t>
      </w:r>
      <w:proofErr w:type="spellEnd"/>
      <w:r>
        <w:t>/</w:t>
      </w:r>
      <w:proofErr w:type="spellStart"/>
      <w:r>
        <w:t>db</w:t>
      </w:r>
      <w:proofErr w:type="spellEnd"/>
      <w:r>
        <w:t>/receipts/*</w:t>
      </w:r>
      <w:proofErr w:type="spellStart"/>
      <w:r>
        <w:t>mysql</w:t>
      </w:r>
      <w:proofErr w:type="spellEnd"/>
      <w:r>
        <w:t>*</w:t>
      </w:r>
    </w:p>
    <w:p w14:paraId="19BFA0E3" w14:textId="77777777" w:rsidR="006C5A6C" w:rsidRDefault="006C5A6C" w:rsidP="006C5A6C">
      <w:pPr>
        <w:pStyle w:val="Heading3"/>
        <w:numPr>
          <w:ilvl w:val="0"/>
          <w:numId w:val="0"/>
        </w:numPr>
        <w:ind w:left="1080"/>
      </w:pPr>
    </w:p>
    <w:p w14:paraId="50BA64F3" w14:textId="31FD9582" w:rsidR="006C5A6C" w:rsidRDefault="006C5A6C" w:rsidP="00DA53D5">
      <w:pPr>
        <w:pStyle w:val="Heading3"/>
      </w:pPr>
      <w:r>
        <w:t>Reinstall MySQL server with Homebrew. Enter the following command on the terminal</w:t>
      </w:r>
    </w:p>
    <w:p w14:paraId="5D4D9F78" w14:textId="77777777" w:rsidR="006C5A6C" w:rsidRDefault="006C5A6C" w:rsidP="006C5A6C">
      <w:r>
        <w:t>brew doctor</w:t>
      </w:r>
    </w:p>
    <w:p w14:paraId="05EBB223" w14:textId="77777777" w:rsidR="006C5A6C" w:rsidRDefault="006C5A6C" w:rsidP="006C5A6C">
      <w:r>
        <w:t>brew update</w:t>
      </w:r>
    </w:p>
    <w:p w14:paraId="3E1D9FA3" w14:textId="77777777" w:rsidR="006C5A6C" w:rsidRDefault="006C5A6C" w:rsidP="006C5A6C">
      <w:r>
        <w:t xml:space="preserve">brew install </w:t>
      </w:r>
      <w:proofErr w:type="spellStart"/>
      <w:r>
        <w:t>mysql</w:t>
      </w:r>
      <w:proofErr w:type="spellEnd"/>
    </w:p>
    <w:p w14:paraId="11820F87" w14:textId="77777777" w:rsidR="006C5A6C" w:rsidRDefault="006C5A6C" w:rsidP="006C5A6C">
      <w:r>
        <w:t>unset TMPDIR</w:t>
      </w:r>
    </w:p>
    <w:p w14:paraId="459A6351" w14:textId="77777777" w:rsidR="006C5A6C" w:rsidRDefault="006C5A6C" w:rsidP="006C5A6C">
      <w:proofErr w:type="spellStart"/>
      <w:r>
        <w:t>mysqld</w:t>
      </w:r>
      <w:proofErr w:type="spellEnd"/>
      <w:r>
        <w:t xml:space="preserve"> -initialize --verbose --user=</w:t>
      </w:r>
      <w:proofErr w:type="spellStart"/>
      <w:r>
        <w:t>whoami</w:t>
      </w:r>
      <w:proofErr w:type="spellEnd"/>
      <w:r>
        <w:t xml:space="preserve"> --</w:t>
      </w:r>
      <w:proofErr w:type="spellStart"/>
      <w:r>
        <w:t>basedir</w:t>
      </w:r>
      <w:proofErr w:type="spellEnd"/>
      <w:r>
        <w:t xml:space="preserve">="$(brew --prefix </w:t>
      </w:r>
      <w:proofErr w:type="spellStart"/>
      <w:r>
        <w:t>mysql</w:t>
      </w:r>
      <w:proofErr w:type="spellEnd"/>
      <w:r>
        <w:t>)" --</w:t>
      </w:r>
      <w:proofErr w:type="spellStart"/>
      <w:r>
        <w:t>datadir</w:t>
      </w:r>
      <w:proofErr w:type="spellEnd"/>
      <w:r>
        <w:t>=/</w:t>
      </w:r>
      <w:proofErr w:type="spellStart"/>
      <w:r>
        <w:t>usr</w:t>
      </w:r>
      <w:proofErr w:type="spellEnd"/>
      <w:r>
        <w:t>/local/</w:t>
      </w:r>
      <w:proofErr w:type="spellStart"/>
      <w:r>
        <w:t>var</w:t>
      </w:r>
      <w:proofErr w:type="spellEnd"/>
      <w:r>
        <w:t>/</w:t>
      </w:r>
      <w:proofErr w:type="spellStart"/>
      <w:r>
        <w:t>mysql</w:t>
      </w:r>
      <w:proofErr w:type="spellEnd"/>
      <w:r>
        <w:t xml:space="preserve"> --</w:t>
      </w:r>
      <w:proofErr w:type="spellStart"/>
      <w:r>
        <w:t>tmpdir</w:t>
      </w:r>
      <w:proofErr w:type="spellEnd"/>
      <w:r>
        <w:t>=/</w:t>
      </w:r>
      <w:proofErr w:type="spellStart"/>
      <w:r>
        <w:t>tmp</w:t>
      </w:r>
      <w:proofErr w:type="spellEnd"/>
    </w:p>
    <w:p w14:paraId="4EE0F9E2" w14:textId="77777777" w:rsidR="006C5A6C" w:rsidRDefault="006C5A6C" w:rsidP="006C5A6C">
      <w:proofErr w:type="spellStart"/>
      <w:proofErr w:type="gramStart"/>
      <w:r>
        <w:t>mysql.server</w:t>
      </w:r>
      <w:proofErr w:type="spellEnd"/>
      <w:proofErr w:type="gramEnd"/>
      <w:r>
        <w:t xml:space="preserve"> start</w:t>
      </w:r>
    </w:p>
    <w:p w14:paraId="27DF3CAD" w14:textId="77777777" w:rsidR="006C5A6C" w:rsidRDefault="006C5A6C" w:rsidP="006C5A6C">
      <w:r>
        <w:t xml:space="preserve">brew services start </w:t>
      </w:r>
      <w:proofErr w:type="spellStart"/>
      <w:r>
        <w:t>mysql</w:t>
      </w:r>
      <w:proofErr w:type="spellEnd"/>
    </w:p>
    <w:p w14:paraId="414E98EA" w14:textId="77777777" w:rsidR="006C5A6C" w:rsidRDefault="006C5A6C" w:rsidP="006C5A6C"/>
    <w:p w14:paraId="33030204" w14:textId="5B7017B8" w:rsidR="00CC1530" w:rsidRDefault="00CC1530" w:rsidP="00CC1530">
      <w:pPr>
        <w:pStyle w:val="Heading2"/>
      </w:pPr>
      <w:r>
        <w:t>Connect to Database</w:t>
      </w:r>
    </w:p>
    <w:p w14:paraId="5D2B267B" w14:textId="40E8C35F" w:rsidR="00CC1530" w:rsidRDefault="00CC1530" w:rsidP="00CC1530">
      <w:r>
        <w:t>Now it’s time to connect to database and create data</w:t>
      </w:r>
      <w:r w:rsidR="00480E79">
        <w:t xml:space="preserve"> s</w:t>
      </w:r>
      <w:r w:rsidR="00A21A7D">
        <w:t xml:space="preserve">chema. Enter to following commands on the MAC </w:t>
      </w:r>
      <w:r w:rsidR="00480E79">
        <w:t>terminal</w:t>
      </w:r>
      <w:r w:rsidR="00685068">
        <w:t xml:space="preserve"> after successfully starting MySQL server.</w:t>
      </w:r>
    </w:p>
    <w:p w14:paraId="6A857ED2" w14:textId="77777777" w:rsidR="00BA572E" w:rsidRPr="004A1C7F" w:rsidRDefault="00BA572E" w:rsidP="00BA572E">
      <w:pPr>
        <w:pStyle w:val="Heading3"/>
        <w:rPr>
          <w:b/>
          <w:bCs/>
        </w:rPr>
      </w:pPr>
      <w:proofErr w:type="spellStart"/>
      <w:r w:rsidRPr="004A1C7F">
        <w:rPr>
          <w:rStyle w:val="Heading3Char"/>
          <w:b/>
          <w:bCs/>
        </w:rPr>
        <w:t>mysql</w:t>
      </w:r>
      <w:proofErr w:type="spellEnd"/>
      <w:r w:rsidRPr="004A1C7F">
        <w:rPr>
          <w:rStyle w:val="Heading3Char"/>
          <w:b/>
          <w:bCs/>
        </w:rPr>
        <w:t xml:space="preserve"> -u root -h 127.0.0.1 -p</w:t>
      </w:r>
      <w:r w:rsidRPr="004A1C7F">
        <w:rPr>
          <w:b/>
          <w:bCs/>
        </w:rPr>
        <w:t xml:space="preserve">     </w:t>
      </w:r>
    </w:p>
    <w:p w14:paraId="259A11B1" w14:textId="3147C3C9" w:rsidR="00BA572E" w:rsidRDefault="00BA572E" w:rsidP="00BA572E">
      <w:r>
        <w:t xml:space="preserve"> Here `root` is username and `</w:t>
      </w:r>
      <w:r w:rsidRPr="00685068">
        <w:t xml:space="preserve">127.0.0.1 </w:t>
      </w:r>
      <w:r>
        <w:t>` is host</w:t>
      </w:r>
    </w:p>
    <w:p w14:paraId="7289A55F" w14:textId="4B1D3DC1" w:rsidR="00BA572E" w:rsidRDefault="00BA572E" w:rsidP="00BA572E">
      <w:r>
        <w:t xml:space="preserve">Now, if it asks for password, just hit </w:t>
      </w:r>
      <w:proofErr w:type="gramStart"/>
      <w:r w:rsidR="00C5473E">
        <w:t xml:space="preserve">ENTER </w:t>
      </w:r>
      <w:r>
        <w:t xml:space="preserve"> because</w:t>
      </w:r>
      <w:proofErr w:type="gramEnd"/>
      <w:r>
        <w:t xml:space="preserve"> `root` </w:t>
      </w:r>
      <w:r w:rsidR="00C5473E">
        <w:t>doesn’t</w:t>
      </w:r>
      <w:r>
        <w:t xml:space="preserve"> need any password in this case.</w:t>
      </w:r>
    </w:p>
    <w:p w14:paraId="48C2B454" w14:textId="07D58C0B" w:rsidR="00BA572E" w:rsidRPr="004A1C7F" w:rsidRDefault="00BA572E" w:rsidP="00BA572E">
      <w:pPr>
        <w:pStyle w:val="Heading3"/>
        <w:rPr>
          <w:b/>
          <w:bCs/>
        </w:rPr>
      </w:pPr>
      <w:r w:rsidRPr="004A1C7F">
        <w:rPr>
          <w:b/>
          <w:bCs/>
        </w:rPr>
        <w:t xml:space="preserve">CREATE DATABASE </w:t>
      </w:r>
      <w:proofErr w:type="spellStart"/>
      <w:r w:rsidR="008555EA" w:rsidRPr="004A1C7F">
        <w:rPr>
          <w:b/>
          <w:bCs/>
        </w:rPr>
        <w:t>crossover_database</w:t>
      </w:r>
      <w:proofErr w:type="spellEnd"/>
      <w:r w:rsidRPr="004A1C7F">
        <w:rPr>
          <w:b/>
          <w:bCs/>
        </w:rPr>
        <w:t xml:space="preserve">;    </w:t>
      </w:r>
    </w:p>
    <w:p w14:paraId="4C635506" w14:textId="365636F4" w:rsidR="004A1C7F" w:rsidRDefault="004A1C7F" w:rsidP="004A1C7F">
      <w:r>
        <w:t>It will create a database named `</w:t>
      </w:r>
      <w:proofErr w:type="spellStart"/>
      <w:r w:rsidRPr="008555EA">
        <w:t>crossover_database</w:t>
      </w:r>
      <w:proofErr w:type="spellEnd"/>
      <w:r>
        <w:t xml:space="preserve"> ` for `root` user</w:t>
      </w:r>
    </w:p>
    <w:p w14:paraId="757A8C3E" w14:textId="6C025D0B" w:rsidR="004A1C7F" w:rsidRPr="004A1C7F" w:rsidRDefault="004A1C7F" w:rsidP="00BA572E">
      <w:pPr>
        <w:pStyle w:val="Heading3"/>
        <w:rPr>
          <w:b/>
          <w:bCs/>
        </w:rPr>
      </w:pPr>
      <w:r w:rsidRPr="004A1C7F">
        <w:rPr>
          <w:b/>
          <w:bCs/>
        </w:rPr>
        <w:t xml:space="preserve">INSERT INTO </w:t>
      </w:r>
      <w:proofErr w:type="spellStart"/>
      <w:r w:rsidRPr="004A1C7F">
        <w:rPr>
          <w:b/>
          <w:bCs/>
        </w:rPr>
        <w:t>person_items</w:t>
      </w:r>
      <w:proofErr w:type="spellEnd"/>
      <w:r w:rsidRPr="004A1C7F">
        <w:rPr>
          <w:b/>
          <w:bCs/>
        </w:rPr>
        <w:t xml:space="preserve"> VALUES ('</w:t>
      </w:r>
      <w:proofErr w:type="spellStart"/>
      <w:r w:rsidRPr="004A1C7F">
        <w:rPr>
          <w:b/>
          <w:bCs/>
        </w:rPr>
        <w:t>UnitTestSSN</w:t>
      </w:r>
      <w:proofErr w:type="spellEnd"/>
      <w:r w:rsidRPr="004A1C7F">
        <w:rPr>
          <w:b/>
          <w:bCs/>
        </w:rPr>
        <w:t>','Test User','Male',9857286387,0);</w:t>
      </w:r>
    </w:p>
    <w:p w14:paraId="47C7F3FC" w14:textId="68214D99" w:rsidR="00F53CA9" w:rsidRDefault="004A1C7F" w:rsidP="00BA572E">
      <w:r>
        <w:t xml:space="preserve">This </w:t>
      </w:r>
      <w:proofErr w:type="spellStart"/>
      <w:r>
        <w:t>insersion</w:t>
      </w:r>
      <w:proofErr w:type="spellEnd"/>
      <w:r>
        <w:t xml:space="preserve"> in mandatory to run the unit test cases and successfully pass.</w:t>
      </w:r>
    </w:p>
    <w:p w14:paraId="2486F2E7" w14:textId="77777777" w:rsidR="004A1C7F" w:rsidRDefault="004A1C7F" w:rsidP="00BA572E"/>
    <w:p w14:paraId="21EA5C11" w14:textId="77777777" w:rsidR="007507B4" w:rsidRDefault="00F53CA9" w:rsidP="00F53CA9">
      <w:pPr>
        <w:pStyle w:val="Heading2"/>
      </w:pPr>
      <w:r>
        <w:t>Setup API Server</w:t>
      </w:r>
    </w:p>
    <w:p w14:paraId="39F83412" w14:textId="3A8631C3" w:rsidR="00BA572E" w:rsidRDefault="007507B4" w:rsidP="007507B4">
      <w:r>
        <w:t>AT this point you will need to setup and run API Server</w:t>
      </w:r>
      <w:r w:rsidR="00BA572E">
        <w:t xml:space="preserve">  </w:t>
      </w:r>
    </w:p>
    <w:p w14:paraId="35A5A8DA" w14:textId="291CF9FD" w:rsidR="00923885" w:rsidRDefault="00923885" w:rsidP="00923885">
      <w:pPr>
        <w:pStyle w:val="Heading3"/>
      </w:pPr>
      <w:r>
        <w:t>A</w:t>
      </w:r>
      <w:r w:rsidRPr="00923885">
        <w:t xml:space="preserve"> t this point in time you will need to edit the </w:t>
      </w:r>
      <w:proofErr w:type="spellStart"/>
      <w:proofErr w:type="gramStart"/>
      <w:r w:rsidRPr="00923885">
        <w:rPr>
          <w:b/>
          <w:bCs/>
        </w:rPr>
        <w:t>mysqlclient.pc</w:t>
      </w:r>
      <w:proofErr w:type="spellEnd"/>
      <w:proofErr w:type="gramEnd"/>
      <w:r w:rsidRPr="00923885">
        <w:t xml:space="preserve"> file located here:</w:t>
      </w:r>
    </w:p>
    <w:p w14:paraId="57AF1768" w14:textId="7B87ED1E" w:rsidR="00923885" w:rsidRDefault="00923885" w:rsidP="00923885">
      <w:pPr>
        <w:pStyle w:val="Heading3"/>
        <w:numPr>
          <w:ilvl w:val="0"/>
          <w:numId w:val="0"/>
        </w:numPr>
        <w:ind w:left="1080"/>
        <w:rPr>
          <w:b/>
          <w:bCs/>
        </w:rPr>
      </w:pPr>
      <w:r w:rsidRPr="00923885">
        <w:rPr>
          <w:b/>
          <w:bCs/>
        </w:rPr>
        <w:lastRenderedPageBreak/>
        <w:t>/</w:t>
      </w:r>
      <w:proofErr w:type="spellStart"/>
      <w:r w:rsidRPr="00923885">
        <w:rPr>
          <w:b/>
          <w:bCs/>
        </w:rPr>
        <w:t>usr</w:t>
      </w:r>
      <w:proofErr w:type="spellEnd"/>
      <w:r w:rsidRPr="00923885">
        <w:rPr>
          <w:b/>
          <w:bCs/>
        </w:rPr>
        <w:t>/local/lib/</w:t>
      </w:r>
      <w:proofErr w:type="spellStart"/>
      <w:r w:rsidRPr="00923885">
        <w:rPr>
          <w:b/>
          <w:bCs/>
        </w:rPr>
        <w:t>pkgconfig</w:t>
      </w:r>
      <w:proofErr w:type="spellEnd"/>
      <w:r w:rsidRPr="00923885">
        <w:rPr>
          <w:b/>
          <w:bCs/>
        </w:rPr>
        <w:t>/</w:t>
      </w:r>
      <w:proofErr w:type="spellStart"/>
      <w:proofErr w:type="gramStart"/>
      <w:r w:rsidRPr="00923885">
        <w:rPr>
          <w:b/>
          <w:bCs/>
        </w:rPr>
        <w:t>mysqlclient.pc</w:t>
      </w:r>
      <w:proofErr w:type="spellEnd"/>
      <w:proofErr w:type="gramEnd"/>
    </w:p>
    <w:p w14:paraId="28A08452" w14:textId="35263878" w:rsidR="00923885" w:rsidRDefault="00923885" w:rsidP="00923885">
      <w:pPr>
        <w:pStyle w:val="Heading3"/>
        <w:numPr>
          <w:ilvl w:val="0"/>
          <w:numId w:val="0"/>
        </w:numPr>
        <w:ind w:left="1080"/>
      </w:pPr>
      <w:r w:rsidRPr="00923885">
        <w:t xml:space="preserve">Remove the occurrence of </w:t>
      </w:r>
      <w:r w:rsidRPr="00923885">
        <w:rPr>
          <w:b/>
          <w:bCs/>
        </w:rPr>
        <w:t>"-</w:t>
      </w:r>
      <w:proofErr w:type="spellStart"/>
      <w:r w:rsidRPr="00923885">
        <w:rPr>
          <w:b/>
          <w:bCs/>
        </w:rPr>
        <w:t>fno</w:t>
      </w:r>
      <w:proofErr w:type="spellEnd"/>
      <w:r w:rsidRPr="00923885">
        <w:rPr>
          <w:b/>
          <w:bCs/>
        </w:rPr>
        <w:t>-omit-frame-pointer</w:t>
      </w:r>
      <w:r w:rsidRPr="00923885">
        <w:t>". This file is read-only by default so you will need to change its permissions first.</w:t>
      </w:r>
    </w:p>
    <w:p w14:paraId="6A8E5775" w14:textId="77777777" w:rsidR="00063026" w:rsidRDefault="00063026" w:rsidP="00923885">
      <w:pPr>
        <w:pStyle w:val="Heading3"/>
        <w:numPr>
          <w:ilvl w:val="0"/>
          <w:numId w:val="0"/>
        </w:numPr>
        <w:ind w:left="1080"/>
      </w:pPr>
    </w:p>
    <w:p w14:paraId="71BE1AA3" w14:textId="510B1375" w:rsidR="00063026" w:rsidRDefault="000D682D" w:rsidP="000D682D">
      <w:pPr>
        <w:pStyle w:val="Heading2"/>
      </w:pPr>
      <w:r>
        <w:t xml:space="preserve">Setup </w:t>
      </w:r>
      <w:proofErr w:type="spellStart"/>
      <w:r>
        <w:t>Xcode</w:t>
      </w:r>
      <w:proofErr w:type="spellEnd"/>
      <w:r w:rsidR="003F2C1F">
        <w:t>-Server</w:t>
      </w:r>
      <w:r>
        <w:t xml:space="preserve"> project.</w:t>
      </w:r>
    </w:p>
    <w:p w14:paraId="05D01694" w14:textId="0A3E9502" w:rsidR="000D682D" w:rsidRDefault="003F2C1F" w:rsidP="000D682D">
      <w:proofErr w:type="spellStart"/>
      <w:r>
        <w:t>Goto</w:t>
      </w:r>
      <w:proofErr w:type="spellEnd"/>
      <w:r>
        <w:t xml:space="preserve"> …&gt;&gt;Server&gt;&gt;</w:t>
      </w:r>
      <w:r w:rsidRPr="003F2C1F">
        <w:t xml:space="preserve"> </w:t>
      </w:r>
      <w:proofErr w:type="spellStart"/>
      <w:r w:rsidRPr="003F2C1F">
        <w:t>FamilyTree</w:t>
      </w:r>
      <w:proofErr w:type="spellEnd"/>
      <w:r w:rsidRPr="003F2C1F">
        <w:t>-Backend</w:t>
      </w:r>
      <w:r>
        <w:t xml:space="preserve"> directory. Open “</w:t>
      </w:r>
      <w:proofErr w:type="spellStart"/>
      <w:r w:rsidRPr="003F2C1F">
        <w:t>FamilyTree-Backend.xcodeproj</w:t>
      </w:r>
      <w:proofErr w:type="spellEnd"/>
      <w:r>
        <w:t xml:space="preserve">” file. </w:t>
      </w:r>
      <w:r w:rsidR="000D682D" w:rsidRPr="000D682D">
        <w:t xml:space="preserve">You MUST change to the executable </w:t>
      </w:r>
      <w:proofErr w:type="gramStart"/>
      <w:r w:rsidR="000D682D" w:rsidRPr="000D682D">
        <w:t>target</w:t>
      </w:r>
      <w:r>
        <w:t>(</w:t>
      </w:r>
      <w:proofErr w:type="gramEnd"/>
      <w:r>
        <w:t>To the BLACK one between these 2 target)</w:t>
      </w:r>
      <w:r w:rsidR="000D682D" w:rsidRPr="000D682D">
        <w:t xml:space="preserve"> AND setup a custom working directory for its scheme in order for the database to create and work properly.</w:t>
      </w:r>
    </w:p>
    <w:p w14:paraId="458636BE" w14:textId="10BAEA0C" w:rsidR="000D682D" w:rsidRDefault="000D682D" w:rsidP="000D682D">
      <w:r>
        <w:rPr>
          <w:noProof/>
          <w:lang w:eastAsia="en-US" w:bidi="bn-IN"/>
        </w:rPr>
        <w:drawing>
          <wp:inline distT="0" distB="0" distL="0" distR="0" wp14:anchorId="6DB18FEB" wp14:editId="09E76591">
            <wp:extent cx="5486400" cy="2352040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xcod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3166" w14:textId="77777777" w:rsidR="00076777" w:rsidRDefault="00076777" w:rsidP="000D682D"/>
    <w:p w14:paraId="34DF004E" w14:textId="069EB6C0" w:rsidR="00076777" w:rsidRDefault="00AD5563" w:rsidP="001C4689">
      <w:pPr>
        <w:pStyle w:val="Heading2"/>
      </w:pPr>
      <w:r>
        <w:t>Configure API Server</w:t>
      </w:r>
      <w:r w:rsidR="001C4689">
        <w:t xml:space="preserve"> </w:t>
      </w:r>
      <w:proofErr w:type="spellStart"/>
      <w:r w:rsidR="001C4689">
        <w:t>Xcode</w:t>
      </w:r>
      <w:proofErr w:type="spellEnd"/>
      <w:r w:rsidR="001C4689">
        <w:t xml:space="preserve"> Project</w:t>
      </w:r>
    </w:p>
    <w:p w14:paraId="4C7CCF1C" w14:textId="5F7BE415" w:rsidR="001F34B9" w:rsidRDefault="001F34B9" w:rsidP="001F34B9">
      <w:pPr>
        <w:pStyle w:val="Heading2"/>
        <w:numPr>
          <w:ilvl w:val="0"/>
          <w:numId w:val="0"/>
        </w:numPr>
        <w:ind w:left="360"/>
      </w:pPr>
      <w:r>
        <w:t>On your MAC, go to System Preferences &gt;&gt; Network &gt;&gt; Select your connected ISP/connection &gt;&gt; Click “Advanced” tab &gt;&gt; Click “TCP/IP” tab &gt;&gt; And look for and copy IPv4Adresses.</w:t>
      </w:r>
    </w:p>
    <w:p w14:paraId="2EE9D7BD" w14:textId="78C0C1DB" w:rsidR="001F34B9" w:rsidRDefault="001F34B9" w:rsidP="001F34B9">
      <w:pPr>
        <w:pStyle w:val="Heading2"/>
        <w:numPr>
          <w:ilvl w:val="0"/>
          <w:numId w:val="0"/>
        </w:numPr>
        <w:ind w:left="360"/>
      </w:pPr>
      <w:r>
        <w:t xml:space="preserve">This is </w:t>
      </w:r>
      <w:proofErr w:type="spellStart"/>
      <w:r>
        <w:t>gonna</w:t>
      </w:r>
      <w:proofErr w:type="spellEnd"/>
      <w:r>
        <w:t xml:space="preserve"> be your HTTP API server address.</w:t>
      </w:r>
    </w:p>
    <w:p w14:paraId="07F21AF5" w14:textId="6B3CCD1F" w:rsidR="005D0CAD" w:rsidRDefault="005D0CAD" w:rsidP="001F34B9">
      <w:pPr>
        <w:pStyle w:val="Heading2"/>
        <w:numPr>
          <w:ilvl w:val="0"/>
          <w:numId w:val="0"/>
        </w:numPr>
        <w:ind w:left="360"/>
      </w:pPr>
      <w:r>
        <w:t xml:space="preserve">Copy and pest this IPv4 address into </w:t>
      </w:r>
      <w:proofErr w:type="spellStart"/>
      <w:r w:rsidRPr="005D0CAD">
        <w:rPr>
          <w:b/>
          <w:bCs/>
        </w:rPr>
        <w:t>Utils.swift</w:t>
      </w:r>
      <w:proofErr w:type="spellEnd"/>
      <w:r>
        <w:rPr>
          <w:b/>
          <w:bCs/>
        </w:rPr>
        <w:t xml:space="preserve"> &gt;&gt; </w:t>
      </w:r>
      <w:proofErr w:type="spellStart"/>
      <w:r w:rsidRPr="005D0CAD">
        <w:rPr>
          <w:b/>
          <w:bCs/>
        </w:rPr>
        <w:t>struct</w:t>
      </w:r>
      <w:proofErr w:type="spellEnd"/>
      <w:r w:rsidRPr="005D0CAD">
        <w:rPr>
          <w:b/>
          <w:bCs/>
        </w:rPr>
        <w:t xml:space="preserve"> </w:t>
      </w:r>
      <w:proofErr w:type="spellStart"/>
      <w:r w:rsidRPr="005D0CAD">
        <w:rPr>
          <w:b/>
          <w:bCs/>
        </w:rPr>
        <w:t>HTTP_Server_Config</w:t>
      </w:r>
      <w:proofErr w:type="spellEnd"/>
      <w:r>
        <w:rPr>
          <w:b/>
          <w:bCs/>
        </w:rPr>
        <w:t xml:space="preserve"> &gt;&gt; </w:t>
      </w:r>
      <w:proofErr w:type="spellStart"/>
      <w:proofErr w:type="gramStart"/>
      <w:r w:rsidRPr="005D0CAD">
        <w:rPr>
          <w:b/>
          <w:bCs/>
        </w:rPr>
        <w:t>serverAddress</w:t>
      </w:r>
      <w:proofErr w:type="spellEnd"/>
      <w:r>
        <w:rPr>
          <w:b/>
          <w:bCs/>
        </w:rPr>
        <w:t xml:space="preserve">  </w:t>
      </w:r>
      <w:r w:rsidRPr="005D0CAD">
        <w:t>field</w:t>
      </w:r>
      <w:proofErr w:type="gramEnd"/>
      <w:r>
        <w:t xml:space="preserve">.  </w:t>
      </w:r>
    </w:p>
    <w:p w14:paraId="1DE71B96" w14:textId="3F51D5ED" w:rsidR="003F2C1F" w:rsidRDefault="001F34B9" w:rsidP="00C53B7C">
      <w:pPr>
        <w:pStyle w:val="Heading2"/>
        <w:numPr>
          <w:ilvl w:val="0"/>
          <w:numId w:val="0"/>
        </w:numPr>
        <w:ind w:left="360"/>
      </w:pPr>
      <w:r>
        <w:rPr>
          <w:noProof/>
          <w:lang w:eastAsia="en-US" w:bidi="bn-IN"/>
        </w:rPr>
        <w:lastRenderedPageBreak/>
        <w:drawing>
          <wp:inline distT="0" distB="0" distL="0" distR="0" wp14:anchorId="5578A0A3" wp14:editId="398E04BD">
            <wp:extent cx="5486400" cy="4747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4-03 at 12.33.21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12F1" w14:textId="77777777" w:rsidR="000D682D" w:rsidRDefault="000D682D" w:rsidP="000D682D"/>
    <w:p w14:paraId="291D4D65" w14:textId="06BCCDE3" w:rsidR="000D682D" w:rsidRDefault="00FA0867" w:rsidP="00FA0867">
      <w:pPr>
        <w:pStyle w:val="Heading2"/>
      </w:pPr>
      <w:r>
        <w:t>Start API server</w:t>
      </w:r>
    </w:p>
    <w:p w14:paraId="1303756F" w14:textId="466A163B" w:rsidR="00FA0867" w:rsidRDefault="00FA0867" w:rsidP="00FA0867">
      <w:r>
        <w:t>Run the target named “</w:t>
      </w:r>
      <w:proofErr w:type="spellStart"/>
      <w:r w:rsidR="006F03A8" w:rsidRPr="006F03A8">
        <w:rPr>
          <w:b/>
          <w:bCs/>
        </w:rPr>
        <w:t>FamilyTree</w:t>
      </w:r>
      <w:proofErr w:type="spellEnd"/>
      <w:r w:rsidR="006F03A8" w:rsidRPr="006F03A8">
        <w:rPr>
          <w:b/>
          <w:bCs/>
        </w:rPr>
        <w:t>-Backend-API</w:t>
      </w:r>
      <w:r>
        <w:t>”.</w:t>
      </w:r>
    </w:p>
    <w:p w14:paraId="442F81B3" w14:textId="6EE3A72E" w:rsidR="00FA0867" w:rsidRPr="00923885" w:rsidRDefault="00FA0867" w:rsidP="00FA0867">
      <w:r>
        <w:t>Upon successful running</w:t>
      </w:r>
      <w:r w:rsidR="006F03A8">
        <w:t xml:space="preserve"> the server</w:t>
      </w:r>
      <w:r>
        <w:t xml:space="preserve"> you will see something like the following screenshot on the console.</w:t>
      </w:r>
    </w:p>
    <w:p w14:paraId="7ED467F9" w14:textId="73A64D2B" w:rsidR="00923885" w:rsidRDefault="00162521" w:rsidP="007507B4">
      <w:r>
        <w:rPr>
          <w:noProof/>
          <w:lang w:eastAsia="en-US" w:bidi="bn-IN"/>
        </w:rPr>
        <w:lastRenderedPageBreak/>
        <w:drawing>
          <wp:inline distT="0" distB="0" distL="0" distR="0" wp14:anchorId="4DEB6F65" wp14:editId="15B4BB79">
            <wp:extent cx="5486400" cy="3825240"/>
            <wp:effectExtent l="0" t="0" r="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4-03 at 12.48.08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00BF" w14:textId="77777777" w:rsidR="00673A2C" w:rsidRDefault="00673A2C" w:rsidP="00685068">
      <w:pPr>
        <w:ind w:left="0"/>
      </w:pPr>
    </w:p>
    <w:p w14:paraId="4E8234DA" w14:textId="56C0B860" w:rsidR="00676C91" w:rsidRDefault="000414CC">
      <w:pPr>
        <w:pStyle w:val="Heading1"/>
      </w:pPr>
      <w:r>
        <w:t>iOS App(Swift)</w:t>
      </w:r>
    </w:p>
    <w:p w14:paraId="52AC3651" w14:textId="48293237" w:rsidR="000414CC" w:rsidRDefault="000414CC" w:rsidP="000414CC">
      <w:r>
        <w:t>I have used Swift for the writing iOS App. There are the following prerequisites.</w:t>
      </w:r>
    </w:p>
    <w:p w14:paraId="33ACAFDF" w14:textId="77777777" w:rsidR="000414CC" w:rsidRDefault="000414CC" w:rsidP="000414CC">
      <w:pPr>
        <w:pStyle w:val="ListParagraph"/>
        <w:numPr>
          <w:ilvl w:val="0"/>
          <w:numId w:val="2"/>
        </w:numPr>
      </w:pPr>
      <w:r>
        <w:t xml:space="preserve">Swift 3.0.2 and </w:t>
      </w:r>
      <w:proofErr w:type="spellStart"/>
      <w:r>
        <w:t>Xcode</w:t>
      </w:r>
      <w:proofErr w:type="spellEnd"/>
      <w:r>
        <w:t xml:space="preserve"> 8 to upper.</w:t>
      </w:r>
    </w:p>
    <w:p w14:paraId="02E3CDD0" w14:textId="712881A2" w:rsidR="000414CC" w:rsidRDefault="005A2102" w:rsidP="000414CC">
      <w:pPr>
        <w:pStyle w:val="ListParagraph"/>
        <w:numPr>
          <w:ilvl w:val="0"/>
          <w:numId w:val="2"/>
        </w:numPr>
      </w:pPr>
      <w:r>
        <w:t>iOS 8</w:t>
      </w:r>
      <w:r w:rsidR="000414CC">
        <w:t xml:space="preserve"> to upper</w:t>
      </w:r>
    </w:p>
    <w:p w14:paraId="785B6932" w14:textId="77777777" w:rsidR="000414CC" w:rsidRDefault="000414CC" w:rsidP="000414CC">
      <w:pPr>
        <w:pStyle w:val="ListParagraph"/>
        <w:numPr>
          <w:ilvl w:val="0"/>
          <w:numId w:val="2"/>
        </w:numPr>
      </w:pPr>
      <w:proofErr w:type="spellStart"/>
      <w:r>
        <w:t>macOS</w:t>
      </w:r>
      <w:proofErr w:type="spellEnd"/>
      <w:r>
        <w:t xml:space="preserve"> 10.12 to upper</w:t>
      </w:r>
    </w:p>
    <w:p w14:paraId="3A2DFC84" w14:textId="43B85D8E" w:rsidR="00905BD8" w:rsidRDefault="00905BD8" w:rsidP="000414CC">
      <w:pPr>
        <w:pStyle w:val="ListParagraph"/>
        <w:numPr>
          <w:ilvl w:val="0"/>
          <w:numId w:val="2"/>
        </w:numPr>
      </w:pPr>
      <w:r>
        <w:t>Cocoa pods</w:t>
      </w:r>
      <w:r w:rsidR="00501901">
        <w:t xml:space="preserve"> Latest</w:t>
      </w:r>
    </w:p>
    <w:p w14:paraId="63295540" w14:textId="32D3143C" w:rsidR="00501901" w:rsidRDefault="00501901" w:rsidP="00501901">
      <w:pPr>
        <w:pStyle w:val="Heading2"/>
      </w:pPr>
      <w:r>
        <w:t xml:space="preserve">Installing Cocoa pods and </w:t>
      </w:r>
      <w:r w:rsidR="00C53B7C">
        <w:t>its</w:t>
      </w:r>
      <w:r>
        <w:t xml:space="preserve"> dependencies.</w:t>
      </w:r>
    </w:p>
    <w:p w14:paraId="2F0DA3A9" w14:textId="77777777" w:rsidR="0074787E" w:rsidRDefault="0074787E" w:rsidP="0074787E">
      <w:pPr>
        <w:pStyle w:val="Heading3"/>
      </w:pPr>
      <w:r>
        <w:t xml:space="preserve">If you don’t have </w:t>
      </w:r>
      <w:proofErr w:type="spellStart"/>
      <w:r>
        <w:t>CocoaPods</w:t>
      </w:r>
      <w:proofErr w:type="spellEnd"/>
      <w:r>
        <w:t xml:space="preserve"> installed already then follow </w:t>
      </w:r>
      <w:hyperlink r:id="rId12" w:history="1">
        <w:r w:rsidRPr="00A8148E">
          <w:rPr>
            <w:rStyle w:val="Hyperlink"/>
          </w:rPr>
          <w:t>this link</w:t>
        </w:r>
      </w:hyperlink>
      <w:r>
        <w:t xml:space="preserve"> to install it.</w:t>
      </w:r>
    </w:p>
    <w:p w14:paraId="394C5878" w14:textId="77777777" w:rsidR="0074787E" w:rsidRDefault="0074787E" w:rsidP="0074787E">
      <w:pPr>
        <w:pStyle w:val="Heading3"/>
      </w:pPr>
      <w:r>
        <w:t>Now you need to install the dependencies for the project.</w:t>
      </w:r>
    </w:p>
    <w:p w14:paraId="40EAD7C6" w14:textId="77777777" w:rsidR="0074787E" w:rsidRDefault="0074787E" w:rsidP="0074787E">
      <w:pPr>
        <w:pStyle w:val="Heading3"/>
      </w:pPr>
      <w:r>
        <w:t xml:space="preserve">To do this Open the terminal and </w:t>
      </w:r>
      <w:proofErr w:type="spellStart"/>
      <w:r>
        <w:t>and</w:t>
      </w:r>
      <w:proofErr w:type="spellEnd"/>
      <w:r>
        <w:t xml:space="preserve"> navigate to the project root directory where “</w:t>
      </w:r>
      <w:proofErr w:type="spellStart"/>
      <w:r w:rsidRPr="00087DE1">
        <w:t>FamilyTree.xcodeproj</w:t>
      </w:r>
      <w:proofErr w:type="spellEnd"/>
      <w:r>
        <w:t>” file resides.</w:t>
      </w:r>
    </w:p>
    <w:p w14:paraId="0C649B27" w14:textId="77777777" w:rsidR="0074787E" w:rsidRDefault="0074787E" w:rsidP="0074787E">
      <w:pPr>
        <w:pStyle w:val="Heading3"/>
      </w:pPr>
      <w:r>
        <w:t>Now enter the “</w:t>
      </w:r>
      <w:r w:rsidRPr="0074787E">
        <w:t>pod install</w:t>
      </w:r>
      <w:r>
        <w:t>" on the terminal and hit ender to install the dependencies.</w:t>
      </w:r>
    </w:p>
    <w:p w14:paraId="0AA0E0F1" w14:textId="77777777" w:rsidR="0074787E" w:rsidRDefault="0074787E" w:rsidP="0074787E">
      <w:pPr>
        <w:pStyle w:val="Heading3"/>
      </w:pPr>
      <w:r>
        <w:t>Then open “</w:t>
      </w:r>
      <w:proofErr w:type="spellStart"/>
      <w:r w:rsidRPr="0074787E">
        <w:t>FamilyTree.xcworkspace</w:t>
      </w:r>
      <w:proofErr w:type="spellEnd"/>
      <w:r>
        <w:t>” file</w:t>
      </w:r>
    </w:p>
    <w:p w14:paraId="32B0432B" w14:textId="77777777" w:rsidR="0074787E" w:rsidRDefault="0074787E" w:rsidP="0074787E">
      <w:pPr>
        <w:pStyle w:val="Heading2"/>
        <w:numPr>
          <w:ilvl w:val="0"/>
          <w:numId w:val="0"/>
        </w:numPr>
        <w:ind w:left="720"/>
      </w:pPr>
    </w:p>
    <w:p w14:paraId="09F8CC08" w14:textId="77777777" w:rsidR="0074787E" w:rsidRDefault="0074787E" w:rsidP="0074787E">
      <w:pPr>
        <w:pStyle w:val="Heading2"/>
        <w:numPr>
          <w:ilvl w:val="0"/>
          <w:numId w:val="0"/>
        </w:numPr>
        <w:ind w:left="720"/>
      </w:pPr>
    </w:p>
    <w:p w14:paraId="28B80ADA" w14:textId="77777777" w:rsidR="0074787E" w:rsidRDefault="0074787E" w:rsidP="0074787E">
      <w:pPr>
        <w:pStyle w:val="Heading2"/>
        <w:numPr>
          <w:ilvl w:val="0"/>
          <w:numId w:val="0"/>
        </w:numPr>
        <w:ind w:left="720"/>
      </w:pPr>
    </w:p>
    <w:p w14:paraId="67898541" w14:textId="50CDB545" w:rsidR="0074787E" w:rsidRDefault="0074787E" w:rsidP="0074787E">
      <w:pPr>
        <w:pStyle w:val="Heading2"/>
      </w:pPr>
      <w:r>
        <w:lastRenderedPageBreak/>
        <w:t>Running the app</w:t>
      </w:r>
    </w:p>
    <w:p w14:paraId="66939E58" w14:textId="424CDB82" w:rsidR="00D32B15" w:rsidRDefault="0074787E" w:rsidP="00D32B15">
      <w:pPr>
        <w:pStyle w:val="Heading2"/>
        <w:numPr>
          <w:ilvl w:val="0"/>
          <w:numId w:val="0"/>
        </w:numPr>
        <w:ind w:left="360"/>
      </w:pPr>
      <w:r>
        <w:t>Now j</w:t>
      </w:r>
      <w:r w:rsidR="00D32B15">
        <w:t xml:space="preserve">ust need to set Server IP.  Copy and pest </w:t>
      </w:r>
      <w:proofErr w:type="gramStart"/>
      <w:r w:rsidR="00D32B15">
        <w:t>that(</w:t>
      </w:r>
      <w:proofErr w:type="gramEnd"/>
      <w:r w:rsidR="00D32B15">
        <w:t xml:space="preserve">the one, user to start the HTTP server while setting up the server) IPv4 address into </w:t>
      </w:r>
      <w:proofErr w:type="spellStart"/>
      <w:r w:rsidR="00D32B15" w:rsidRPr="005D0CAD">
        <w:rPr>
          <w:b/>
          <w:bCs/>
        </w:rPr>
        <w:t>Utils.swift</w:t>
      </w:r>
      <w:proofErr w:type="spellEnd"/>
      <w:r w:rsidR="00D32B15">
        <w:rPr>
          <w:b/>
          <w:bCs/>
        </w:rPr>
        <w:t xml:space="preserve"> &gt;&gt; </w:t>
      </w:r>
      <w:proofErr w:type="spellStart"/>
      <w:r w:rsidR="00D32B15" w:rsidRPr="005D0CAD">
        <w:rPr>
          <w:b/>
          <w:bCs/>
        </w:rPr>
        <w:t>struct</w:t>
      </w:r>
      <w:proofErr w:type="spellEnd"/>
      <w:r w:rsidR="00D32B15" w:rsidRPr="005D0CAD">
        <w:rPr>
          <w:b/>
          <w:bCs/>
        </w:rPr>
        <w:t xml:space="preserve"> </w:t>
      </w:r>
      <w:proofErr w:type="spellStart"/>
      <w:r w:rsidR="00D32B15" w:rsidRPr="005D0CAD">
        <w:rPr>
          <w:b/>
          <w:bCs/>
        </w:rPr>
        <w:t>HTTP_Server_Config</w:t>
      </w:r>
      <w:proofErr w:type="spellEnd"/>
      <w:r w:rsidR="00D32B15">
        <w:rPr>
          <w:b/>
          <w:bCs/>
        </w:rPr>
        <w:t xml:space="preserve"> &gt;&gt; </w:t>
      </w:r>
      <w:proofErr w:type="spellStart"/>
      <w:r w:rsidR="00D32B15" w:rsidRPr="005D0CAD">
        <w:rPr>
          <w:b/>
          <w:bCs/>
        </w:rPr>
        <w:t>serverAddress</w:t>
      </w:r>
      <w:proofErr w:type="spellEnd"/>
      <w:r w:rsidR="00D32B15">
        <w:rPr>
          <w:b/>
          <w:bCs/>
        </w:rPr>
        <w:t xml:space="preserve">  </w:t>
      </w:r>
      <w:r w:rsidR="00D32B15" w:rsidRPr="005D0CAD">
        <w:t>field</w:t>
      </w:r>
      <w:r w:rsidR="00D32B15">
        <w:t xml:space="preserve">.  </w:t>
      </w:r>
    </w:p>
    <w:p w14:paraId="03BF9E58" w14:textId="77777777" w:rsidR="00D32B15" w:rsidRDefault="00D32B15" w:rsidP="00D32B15">
      <w:pPr>
        <w:pStyle w:val="Heading2"/>
        <w:numPr>
          <w:ilvl w:val="0"/>
          <w:numId w:val="0"/>
        </w:numPr>
        <w:ind w:left="360"/>
      </w:pPr>
    </w:p>
    <w:p w14:paraId="7C524946" w14:textId="198DECC3" w:rsidR="00076567" w:rsidRDefault="00405122" w:rsidP="0074787E">
      <w:pPr>
        <w:pStyle w:val="Heading2"/>
        <w:numPr>
          <w:ilvl w:val="0"/>
          <w:numId w:val="0"/>
        </w:numPr>
        <w:ind w:left="360"/>
      </w:pPr>
      <w:r>
        <w:rPr>
          <w:noProof/>
          <w:lang w:eastAsia="en-US" w:bidi="bn-IN"/>
        </w:rPr>
        <w:drawing>
          <wp:inline distT="0" distB="0" distL="0" distR="0" wp14:anchorId="37EC87E6" wp14:editId="47C741AE">
            <wp:extent cx="5486400" cy="4015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4-03 at 1.07.06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How just hit and run the app</w:t>
      </w:r>
    </w:p>
    <w:p w14:paraId="4670E4D3" w14:textId="21225A7D" w:rsidR="00076567" w:rsidRDefault="00076567" w:rsidP="00076567">
      <w:pPr>
        <w:pStyle w:val="Heading1"/>
      </w:pPr>
      <w:r>
        <w:t>ANdroid App</w:t>
      </w:r>
    </w:p>
    <w:p w14:paraId="18DBDF3F" w14:textId="60007874" w:rsidR="00076567" w:rsidRDefault="00076567" w:rsidP="00076567">
      <w:r>
        <w:t xml:space="preserve">I have used Java for the writing Android App. There are the following prerequisites and tools and </w:t>
      </w:r>
      <w:proofErr w:type="gramStart"/>
      <w:r>
        <w:t>it’s</w:t>
      </w:r>
      <w:proofErr w:type="gramEnd"/>
      <w:r>
        <w:t xml:space="preserve"> version which I have used.</w:t>
      </w:r>
    </w:p>
    <w:p w14:paraId="4610232B" w14:textId="1273E6E6" w:rsidR="00076567" w:rsidRDefault="00076567" w:rsidP="00076567">
      <w:pPr>
        <w:pStyle w:val="ListParagraph"/>
        <w:numPr>
          <w:ilvl w:val="0"/>
          <w:numId w:val="2"/>
        </w:numPr>
      </w:pPr>
      <w:r>
        <w:t>Android Studio 2.3 to upper.</w:t>
      </w:r>
    </w:p>
    <w:p w14:paraId="7421F3B2" w14:textId="37ABB932" w:rsidR="00076567" w:rsidRDefault="00C572F1" w:rsidP="00076567">
      <w:pPr>
        <w:pStyle w:val="ListParagraph"/>
        <w:numPr>
          <w:ilvl w:val="0"/>
          <w:numId w:val="2"/>
        </w:numPr>
      </w:pPr>
      <w:proofErr w:type="spellStart"/>
      <w:r>
        <w:t>Gradle</w:t>
      </w:r>
      <w:proofErr w:type="spellEnd"/>
      <w:r>
        <w:t xml:space="preserve"> 2.3 to upper.</w:t>
      </w:r>
    </w:p>
    <w:p w14:paraId="558EF404" w14:textId="77777777" w:rsidR="00076567" w:rsidRDefault="00076567" w:rsidP="00076567">
      <w:pPr>
        <w:pStyle w:val="ListParagraph"/>
        <w:numPr>
          <w:ilvl w:val="0"/>
          <w:numId w:val="2"/>
        </w:numPr>
      </w:pPr>
      <w:proofErr w:type="spellStart"/>
      <w:r>
        <w:t>macOS</w:t>
      </w:r>
      <w:proofErr w:type="spellEnd"/>
      <w:r>
        <w:t xml:space="preserve"> 10.12 to upper</w:t>
      </w:r>
    </w:p>
    <w:p w14:paraId="51EC7A7F" w14:textId="1F77D4AB" w:rsidR="00C572F1" w:rsidRDefault="00C572F1" w:rsidP="00076567">
      <w:pPr>
        <w:pStyle w:val="ListParagraph"/>
        <w:numPr>
          <w:ilvl w:val="0"/>
          <w:numId w:val="2"/>
        </w:numPr>
      </w:pPr>
      <w:r>
        <w:t>Java 8</w:t>
      </w:r>
    </w:p>
    <w:p w14:paraId="782430FA" w14:textId="02A4C71E" w:rsidR="00C572F1" w:rsidRDefault="00C572F1" w:rsidP="00076567">
      <w:pPr>
        <w:pStyle w:val="ListParagraph"/>
        <w:numPr>
          <w:ilvl w:val="0"/>
          <w:numId w:val="2"/>
        </w:numPr>
      </w:pPr>
      <w:r>
        <w:t>Minimum SDK version 21</w:t>
      </w:r>
    </w:p>
    <w:p w14:paraId="532662AF" w14:textId="067780D3" w:rsidR="00C572F1" w:rsidRDefault="00C572F1" w:rsidP="00076567">
      <w:pPr>
        <w:pStyle w:val="ListParagraph"/>
        <w:numPr>
          <w:ilvl w:val="0"/>
          <w:numId w:val="2"/>
        </w:numPr>
      </w:pPr>
      <w:r>
        <w:t>Target and Compile SDK version 25</w:t>
      </w:r>
    </w:p>
    <w:p w14:paraId="21C9F2B8" w14:textId="77777777" w:rsidR="0074787E" w:rsidRDefault="0074787E" w:rsidP="00076567">
      <w:pPr>
        <w:pStyle w:val="Heading2"/>
        <w:numPr>
          <w:ilvl w:val="0"/>
          <w:numId w:val="0"/>
        </w:numPr>
        <w:ind w:left="360"/>
      </w:pPr>
    </w:p>
    <w:p w14:paraId="68341D22" w14:textId="1861BEB5" w:rsidR="00076567" w:rsidRDefault="00076567" w:rsidP="0074787E">
      <w:pPr>
        <w:pStyle w:val="Heading2"/>
        <w:numPr>
          <w:ilvl w:val="0"/>
          <w:numId w:val="0"/>
        </w:numPr>
        <w:ind w:left="360"/>
      </w:pPr>
      <w:r>
        <w:lastRenderedPageBreak/>
        <w:t xml:space="preserve">There is not much things to setup to run </w:t>
      </w:r>
      <w:r w:rsidR="00C53B7C">
        <w:t>Android app.</w:t>
      </w:r>
      <w:r>
        <w:t xml:space="preserve">  Just </w:t>
      </w:r>
      <w:r w:rsidR="00763741">
        <w:t xml:space="preserve">open the project with android studio. It will resolve the dependencies automatically and prompt you to download necessary tools. Once finished, now </w:t>
      </w:r>
      <w:r>
        <w:t xml:space="preserve">need to set Server IP.  Copy and pest </w:t>
      </w:r>
      <w:bookmarkStart w:id="0" w:name="_GoBack"/>
      <w:bookmarkEnd w:id="0"/>
      <w:r w:rsidR="00C53B7C">
        <w:t>that (</w:t>
      </w:r>
      <w:r>
        <w:t>the one, user to start the HTTP server while setting up the server</w:t>
      </w:r>
      <w:r w:rsidR="00763741">
        <w:t xml:space="preserve"> and for iOS app</w:t>
      </w:r>
      <w:r>
        <w:t xml:space="preserve">) IPv4 address into </w:t>
      </w:r>
      <w:r w:rsidR="00763741" w:rsidRPr="00763741">
        <w:rPr>
          <w:b/>
          <w:bCs/>
        </w:rPr>
        <w:t>ServerConfig</w:t>
      </w:r>
      <w:r w:rsidR="00763741">
        <w:rPr>
          <w:b/>
          <w:bCs/>
        </w:rPr>
        <w:t>.java</w:t>
      </w:r>
      <w:r>
        <w:rPr>
          <w:b/>
          <w:bCs/>
        </w:rPr>
        <w:t xml:space="preserve"> &gt;&gt; </w:t>
      </w:r>
      <w:r w:rsidR="00763741" w:rsidRPr="00763741">
        <w:rPr>
          <w:b/>
          <w:bCs/>
        </w:rPr>
        <w:t>public static final String IP_ADDRESS</w:t>
      </w:r>
      <w:r w:rsidR="00763741">
        <w:rPr>
          <w:b/>
          <w:bCs/>
        </w:rPr>
        <w:t xml:space="preserve"> </w:t>
      </w:r>
      <w:r w:rsidRPr="005D0CAD">
        <w:t>field</w:t>
      </w:r>
      <w:r>
        <w:t xml:space="preserve">.  </w:t>
      </w:r>
    </w:p>
    <w:p w14:paraId="3DF629F4" w14:textId="23E7F716" w:rsidR="00076567" w:rsidRDefault="00763741" w:rsidP="00763741">
      <w:pPr>
        <w:pStyle w:val="Heading2"/>
        <w:numPr>
          <w:ilvl w:val="0"/>
          <w:numId w:val="0"/>
        </w:numPr>
        <w:ind w:left="360"/>
      </w:pPr>
      <w:r>
        <w:rPr>
          <w:noProof/>
          <w:lang w:eastAsia="en-US" w:bidi="bn-IN"/>
        </w:rPr>
        <w:drawing>
          <wp:inline distT="0" distB="0" distL="0" distR="0" wp14:anchorId="3B9E24AB" wp14:editId="4D8935F6">
            <wp:extent cx="5486400" cy="38468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4-03 at 1.25.45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EBCDE" w14:textId="0BA05B21" w:rsidR="00763741" w:rsidRDefault="00763741" w:rsidP="00763741">
      <w:pPr>
        <w:pStyle w:val="Heading2"/>
        <w:numPr>
          <w:ilvl w:val="0"/>
          <w:numId w:val="0"/>
        </w:numPr>
        <w:ind w:left="360"/>
      </w:pPr>
      <w:r>
        <w:t>How just hit and run the app on your connected device.</w:t>
      </w:r>
    </w:p>
    <w:p w14:paraId="38038B23" w14:textId="77777777" w:rsidR="00B603F8" w:rsidRDefault="00B603F8" w:rsidP="00612851">
      <w:pPr>
        <w:ind w:left="0"/>
      </w:pPr>
    </w:p>
    <w:p w14:paraId="7AFD8C3D" w14:textId="77777777" w:rsidR="00B603F8" w:rsidRDefault="00B603F8"/>
    <w:sectPr w:rsidR="00B603F8">
      <w:footerReference w:type="default" r:id="rId15"/>
      <w:pgSz w:w="12240" w:h="15840"/>
      <w:pgMar w:top="1440" w:right="1800" w:bottom="108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CD087B" w14:textId="77777777" w:rsidR="0032222C" w:rsidRDefault="0032222C">
      <w:pPr>
        <w:spacing w:after="0" w:line="240" w:lineRule="auto"/>
      </w:pPr>
      <w:r>
        <w:separator/>
      </w:r>
    </w:p>
    <w:p w14:paraId="3DCB58AF" w14:textId="77777777" w:rsidR="0032222C" w:rsidRDefault="0032222C"/>
  </w:endnote>
  <w:endnote w:type="continuationSeparator" w:id="0">
    <w:p w14:paraId="129B295B" w14:textId="77777777" w:rsidR="0032222C" w:rsidRDefault="0032222C">
      <w:pPr>
        <w:spacing w:after="0" w:line="240" w:lineRule="auto"/>
      </w:pPr>
      <w:r>
        <w:continuationSeparator/>
      </w:r>
    </w:p>
    <w:p w14:paraId="658E34CA" w14:textId="77777777" w:rsidR="0032222C" w:rsidRDefault="0032222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Vrinda">
    <w:altName w:val="Times New Roman"/>
    <w:panose1 w:val="00000000000000000000"/>
    <w:charset w:val="01"/>
    <w:family w:val="roman"/>
    <w:notTrueType/>
    <w:pitch w:val="variable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734780" w14:textId="77777777" w:rsidR="00676C91" w:rsidRDefault="00AF24A1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C53B7C">
      <w:rPr>
        <w:noProof/>
      </w:rPr>
      <w:t>7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F28DC7" w14:textId="77777777" w:rsidR="0032222C" w:rsidRDefault="0032222C">
      <w:pPr>
        <w:spacing w:after="0" w:line="240" w:lineRule="auto"/>
      </w:pPr>
      <w:r>
        <w:separator/>
      </w:r>
    </w:p>
    <w:p w14:paraId="6335CDE7" w14:textId="77777777" w:rsidR="0032222C" w:rsidRDefault="0032222C"/>
  </w:footnote>
  <w:footnote w:type="continuationSeparator" w:id="0">
    <w:p w14:paraId="1A695477" w14:textId="77777777" w:rsidR="0032222C" w:rsidRDefault="0032222C">
      <w:pPr>
        <w:spacing w:after="0" w:line="240" w:lineRule="auto"/>
      </w:pPr>
      <w:r>
        <w:continuationSeparator/>
      </w:r>
    </w:p>
    <w:p w14:paraId="55DA2668" w14:textId="77777777" w:rsidR="0032222C" w:rsidRDefault="0032222C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3F76F4"/>
    <w:multiLevelType w:val="hybridMultilevel"/>
    <w:tmpl w:val="99F831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3D3C699F"/>
    <w:multiLevelType w:val="hybridMultilevel"/>
    <w:tmpl w:val="75D01DB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8FB0E3A"/>
    <w:multiLevelType w:val="multilevel"/>
    <w:tmpl w:val="D6E81BDE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Heading3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Heading5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Heading6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pStyle w:val="Heading8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pStyle w:val="Heading9"/>
      <w:lvlText w:val="%9."/>
      <w:lvlJc w:val="right"/>
      <w:pPr>
        <w:ind w:left="3240" w:hanging="3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BEE"/>
    <w:rsid w:val="00033FCE"/>
    <w:rsid w:val="000363AA"/>
    <w:rsid w:val="000414CC"/>
    <w:rsid w:val="00063026"/>
    <w:rsid w:val="00076567"/>
    <w:rsid w:val="00076777"/>
    <w:rsid w:val="00087DE1"/>
    <w:rsid w:val="000D682D"/>
    <w:rsid w:val="000F0A8D"/>
    <w:rsid w:val="00162521"/>
    <w:rsid w:val="001C4689"/>
    <w:rsid w:val="001E2694"/>
    <w:rsid w:val="001F34B9"/>
    <w:rsid w:val="002D48C9"/>
    <w:rsid w:val="0032222C"/>
    <w:rsid w:val="00362EB3"/>
    <w:rsid w:val="003D51FB"/>
    <w:rsid w:val="003F2C1F"/>
    <w:rsid w:val="00405122"/>
    <w:rsid w:val="00480E79"/>
    <w:rsid w:val="004A1C7F"/>
    <w:rsid w:val="004F5BEE"/>
    <w:rsid w:val="00501901"/>
    <w:rsid w:val="005A2102"/>
    <w:rsid w:val="005D0CAD"/>
    <w:rsid w:val="00612851"/>
    <w:rsid w:val="00654D90"/>
    <w:rsid w:val="00673A2C"/>
    <w:rsid w:val="00676C91"/>
    <w:rsid w:val="00685068"/>
    <w:rsid w:val="006C5A6C"/>
    <w:rsid w:val="006D28B5"/>
    <w:rsid w:val="006F03A8"/>
    <w:rsid w:val="007173E8"/>
    <w:rsid w:val="0074787E"/>
    <w:rsid w:val="007507B4"/>
    <w:rsid w:val="00763741"/>
    <w:rsid w:val="0077220C"/>
    <w:rsid w:val="008555EA"/>
    <w:rsid w:val="008C36B5"/>
    <w:rsid w:val="00905BD8"/>
    <w:rsid w:val="00923885"/>
    <w:rsid w:val="009475B7"/>
    <w:rsid w:val="0096215A"/>
    <w:rsid w:val="009662C0"/>
    <w:rsid w:val="009D7D85"/>
    <w:rsid w:val="00A21A7D"/>
    <w:rsid w:val="00A453D8"/>
    <w:rsid w:val="00A8148E"/>
    <w:rsid w:val="00A91C2E"/>
    <w:rsid w:val="00AD5563"/>
    <w:rsid w:val="00AF24A1"/>
    <w:rsid w:val="00B603F8"/>
    <w:rsid w:val="00BA572E"/>
    <w:rsid w:val="00C53B7C"/>
    <w:rsid w:val="00C5473E"/>
    <w:rsid w:val="00C572F1"/>
    <w:rsid w:val="00CA6E7B"/>
    <w:rsid w:val="00CC1530"/>
    <w:rsid w:val="00D32B15"/>
    <w:rsid w:val="00D8351A"/>
    <w:rsid w:val="00DA53D5"/>
    <w:rsid w:val="00E0766B"/>
    <w:rsid w:val="00E875EB"/>
    <w:rsid w:val="00F123D5"/>
    <w:rsid w:val="00F53CA9"/>
    <w:rsid w:val="00FA0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B1AC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707070" w:themeColor="accent1"/>
        <w:sz w:val="22"/>
        <w:szCs w:val="22"/>
        <w:lang w:val="en-US" w:eastAsia="ja-JP" w:bidi="ar-SA"/>
      </w:rPr>
    </w:rPrDefault>
    <w:pPrDefault>
      <w:pPr>
        <w:spacing w:after="120" w:line="288" w:lineRule="auto"/>
        <w:ind w:left="360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76567"/>
  </w:style>
  <w:style w:type="paragraph" w:styleId="Heading1">
    <w:name w:val="heading 1"/>
    <w:basedOn w:val="Normal"/>
    <w:link w:val="Heading1Char"/>
    <w:uiPriority w:val="9"/>
    <w:qFormat/>
    <w:pPr>
      <w:numPr>
        <w:numId w:val="1"/>
      </w:numPr>
      <w:spacing w:before="600" w:after="60"/>
      <w:outlineLvl w:val="0"/>
    </w:pPr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paragraph" w:styleId="Heading2">
    <w:name w:val="heading 2"/>
    <w:basedOn w:val="Normal"/>
    <w:link w:val="Heading2Char"/>
    <w:uiPriority w:val="9"/>
    <w:unhideWhenUsed/>
    <w:qFormat/>
    <w:pPr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2E2E" w:themeColor="accent2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pPr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Heading4">
    <w:name w:val="heading 4"/>
    <w:basedOn w:val="Normal"/>
    <w:link w:val="Heading4Char"/>
    <w:uiPriority w:val="9"/>
    <w:semiHidden/>
    <w:unhideWhenUsed/>
    <w:qFormat/>
    <w:pPr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spacing w:val="6"/>
    </w:rPr>
  </w:style>
  <w:style w:type="paragraph" w:styleId="Heading5">
    <w:name w:val="heading 5"/>
    <w:basedOn w:val="Normal"/>
    <w:link w:val="Heading5Char"/>
    <w:uiPriority w:val="9"/>
    <w:semiHidden/>
    <w:unhideWhenUsed/>
    <w:qFormat/>
    <w:pPr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paragraph" w:styleId="Heading6">
    <w:name w:val="heading 6"/>
    <w:basedOn w:val="Normal"/>
    <w:link w:val="Heading6Char"/>
    <w:uiPriority w:val="9"/>
    <w:semiHidden/>
    <w:unhideWhenUsed/>
    <w:qFormat/>
    <w:pPr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E2E2E" w:themeColor="accent2"/>
      <w:spacing w:val="12"/>
    </w:rPr>
  </w:style>
  <w:style w:type="paragraph" w:styleId="Heading7">
    <w:name w:val="heading 7"/>
    <w:basedOn w:val="Normal"/>
    <w:link w:val="Heading7Char"/>
    <w:uiPriority w:val="9"/>
    <w:semiHidden/>
    <w:unhideWhenUsed/>
    <w:qFormat/>
    <w:pPr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Cs/>
      <w:color w:val="2E2E2E" w:themeColor="accent2"/>
    </w:rPr>
  </w:style>
  <w:style w:type="paragraph" w:styleId="Heading8">
    <w:name w:val="heading 8"/>
    <w:basedOn w:val="Normal"/>
    <w:link w:val="Heading8Char"/>
    <w:uiPriority w:val="9"/>
    <w:semiHidden/>
    <w:unhideWhenUsed/>
    <w:qFormat/>
    <w:pPr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pPr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2E2E" w:themeColor="accent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pacing w:val="6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2E2E2E" w:themeColor="accent2"/>
      <w:spacing w:val="1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2E2E2E" w:themeColor="accent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itle">
    <w:name w:val="Title"/>
    <w:basedOn w:val="Normal"/>
    <w:link w:val="TitleChar"/>
    <w:uiPriority w:val="2"/>
    <w:unhideWhenUsed/>
    <w:qFormat/>
    <w:pPr>
      <w:pBdr>
        <w:left w:val="single" w:sz="48" w:space="10" w:color="000000" w:themeColor="text1"/>
      </w:pBdr>
      <w:spacing w:before="240" w:after="0"/>
      <w:ind w:left="0"/>
      <w:contextualSpacing/>
    </w:pPr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after="160"/>
      <w:ind w:left="360"/>
      <w:contextualSpacing/>
    </w:pPr>
    <w:rPr>
      <w:rFonts w:eastAsiaTheme="minorEastAsia"/>
      <w:i/>
      <w:spacing w:val="15"/>
      <w:sz w:val="32"/>
    </w:rPr>
  </w:style>
  <w:style w:type="paragraph" w:styleId="Date">
    <w:name w:val="Date"/>
    <w:basedOn w:val="Normal"/>
    <w:next w:val="Title"/>
    <w:link w:val="DateChar"/>
    <w:uiPriority w:val="2"/>
    <w:qFormat/>
    <w:pPr>
      <w:spacing w:after="360"/>
      <w:ind w:left="0"/>
    </w:pPr>
    <w:rPr>
      <w:sz w:val="28"/>
    </w:rPr>
  </w:style>
  <w:style w:type="character" w:customStyle="1" w:styleId="DateChar">
    <w:name w:val="Date Char"/>
    <w:basedOn w:val="DefaultParagraphFont"/>
    <w:link w:val="Date"/>
    <w:uiPriority w:val="2"/>
    <w:rPr>
      <w:sz w:val="28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olor w:val="2E2E2E" w:themeColor="accent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color w:val="2E2E2E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2E2E2E" w:themeColor="accen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707070" w:themeColor="accen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707070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i/>
      <w:spacing w:val="15"/>
      <w:sz w:val="3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ListParagraph">
    <w:name w:val="List Paragraph"/>
    <w:basedOn w:val="Normal"/>
    <w:uiPriority w:val="34"/>
    <w:unhideWhenUsed/>
    <w:qFormat/>
    <w:rsid w:val="009475B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7D85"/>
    <w:rPr>
      <w:color w:val="58A8AD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542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2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hyperlink" Target="https://guides.cocoapods.org/using/getting-started.html" TargetMode="Externa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footer" Target="foot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brew.sh/" TargetMode="External"/><Relationship Id="rId8" Type="http://schemas.openxmlformats.org/officeDocument/2006/relationships/hyperlink" Target="http://stackoverflow.com/a/38687225/2089253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parthobiswas/Library/Containers/com.microsoft.Word/Data/Library/Caches/1033/TM10002082/Create%20an%20Outline.dotx" TargetMode="External"/></Relationship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Create an Outline.dotx</Template>
  <TotalTime>145</TotalTime>
  <Pages>7</Pages>
  <Words>839</Words>
  <Characters>4788</Characters>
  <Application>Microsoft Macintosh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18</cp:revision>
  <dcterms:created xsi:type="dcterms:W3CDTF">2017-03-10T11:13:00Z</dcterms:created>
  <dcterms:modified xsi:type="dcterms:W3CDTF">2017-04-05T19:43:00Z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TF10002044</vt:lpwstr>
  </property>
</Properties>
</file>